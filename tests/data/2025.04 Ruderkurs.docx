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291375"/>
        <w:picture/>
      </w:sdtPr>
      <w:sdtEndPr/>
      <w:sdtContent>
        <w:p w14:paraId="3CB35545" w14:textId="77777777" w:rsidR="000915FC" w:rsidRDefault="00FA7FF8" w:rsidP="00D52DF5">
          <w:pPr>
            <w:spacing w:after="0"/>
          </w:pPr>
          <w:r w:rsidRPr="00737C59">
            <w:rPr>
              <w:noProof/>
            </w:rPr>
            <w:drawing>
              <wp:inline distT="0" distB="0" distL="0" distR="0" wp14:anchorId="132328A5" wp14:editId="73D383B4">
                <wp:extent cx="4066723" cy="2767012"/>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a:picLocks noChangeAspect="1" noChangeArrowheads="1"/>
                        </pic:cNvPicPr>
                      </pic:nvPicPr>
                      <pic:blipFill rotWithShape="1">
                        <a:blip r:embed="rId9"/>
                        <a:srcRect l="21199" r="26153" b="9332"/>
                        <a:stretch>
                          <a:fillRect/>
                        </a:stretch>
                      </pic:blipFill>
                      <pic:spPr bwMode="auto">
                        <a:xfrm>
                          <a:off x="0" y="0"/>
                          <a:ext cx="4068000" cy="2767881"/>
                        </a:xfrm>
                        <a:prstGeom prst="rect">
                          <a:avLst/>
                        </a:prstGeom>
                        <a:blipFill>
                          <a:blip r:embed="rId10"/>
                          <a:tile tx="0" ty="0" sx="100000" sy="100000" flip="none" algn="tl"/>
                        </a:blipFill>
                        <a:ln>
                          <a:noFill/>
                        </a:ln>
                        <a:extLst>
                          <a:ext uri="{53640926-AAD7-44D8-BBD7-CCE9431645EC}">
                            <a14:shadowObscured xmlns:a14="http://schemas.microsoft.com/office/drawing/2010/main"/>
                          </a:ext>
                        </a:extLst>
                      </pic:spPr>
                    </pic:pic>
                  </a:graphicData>
                </a:graphic>
              </wp:inline>
            </w:drawing>
          </w:r>
        </w:p>
      </w:sdtContent>
    </w:sdt>
    <w:p w14:paraId="46DB0505" w14:textId="310065BA" w:rsidR="00356DE2" w:rsidRDefault="00DD2BCE" w:rsidP="00356DE2">
      <w:pPr>
        <w:pStyle w:val="Bildunterschrift"/>
      </w:pPr>
      <w:r>
        <w:t xml:space="preserve">Unter Anleitung geht es für die Teilnehmenden </w:t>
      </w:r>
      <w:r w:rsidR="00C71C3D">
        <w:t>das erste</w:t>
      </w:r>
      <w:r>
        <w:t xml:space="preserve"> Mal aufs Wasser</w:t>
      </w:r>
    </w:p>
    <w:p w14:paraId="5B5C5932" w14:textId="0CE4A2EF" w:rsidR="006D5D7B" w:rsidRDefault="00E87CFD" w:rsidP="006D5D7B">
      <w:pPr>
        <w:pStyle w:val="berschrift"/>
      </w:pPr>
      <w:r>
        <w:t>Ruderkurse gestartet</w:t>
      </w:r>
    </w:p>
    <w:p w14:paraId="2B3492BF" w14:textId="702D95CF" w:rsidR="00E54739" w:rsidRDefault="00E54739" w:rsidP="006D5D7B">
      <w:r>
        <w:t>Bei kühlem Wind und bedecktem Himmel starteten am letzten April</w:t>
      </w:r>
      <w:r w:rsidR="00DD2BCE">
        <w:t>-</w:t>
      </w:r>
      <w:r>
        <w:t xml:space="preserve">Wochenende die Ruderkurse 2025. 15 Neugierige, davon 15 Männer und 5 Frauen </w:t>
      </w:r>
      <w:r w:rsidR="00DD2BCE">
        <w:t xml:space="preserve">leitete Jens K. mit seinem Team </w:t>
      </w:r>
      <w:r>
        <w:t xml:space="preserve">in die Geheimnisse des Ruderns ein. Das Durchschnittsalter von rund 45 Jahren zeigt das Interesse der Erwachsenen für unseren Sport. Vermutlich haben die Osterferien Jugendliche gehindert, in den Rudersport </w:t>
      </w:r>
      <w:r w:rsidR="00DD2BCE">
        <w:t>hineinzuschnuppern</w:t>
      </w:r>
      <w:r>
        <w:t xml:space="preserve">. Die Teilnehmer empfanden den Wind als besondere Herausforderung, konnten aber am Ende des Kurses auch damit gut umgehen. Bereits am ersten Tag bekam das Team viel Lob für die Organisation und den Spaß am Tun sah man allen Teilnehmern an. </w:t>
      </w:r>
    </w:p>
    <w:p w14:paraId="2292307F" w14:textId="7C080956" w:rsidR="00DD2BCE" w:rsidRDefault="00E54739" w:rsidP="00525A60">
      <w:r>
        <w:t>Alle Ruderkurse für 2025</w:t>
      </w:r>
      <w:r w:rsidR="00DD2BCE">
        <w:t xml:space="preserve"> sind bereits</w:t>
      </w:r>
      <w:r>
        <w:t xml:space="preserve"> ausgebucht – wer es nächstes Jahr probieren möchte, sollte sich </w:t>
      </w:r>
      <w:r w:rsidR="00DD2BCE">
        <w:t xml:space="preserve">also </w:t>
      </w:r>
      <w:r>
        <w:t>schon heute auf die Interessentenliste setzen lassen. Die Interessenten erhalten die Termine 2025 als erstes vorab.</w:t>
      </w:r>
    </w:p>
    <w:p w14:paraId="40C65121" w14:textId="5AB3024D" w:rsidR="007552B7" w:rsidRPr="000915FC" w:rsidRDefault="00922955" w:rsidP="00DD2BCE">
      <w:pPr>
        <w:pStyle w:val="Autor"/>
      </w:pPr>
      <w:r>
        <w:t>Bernhard M.</w:t>
      </w:r>
    </w:p>
    <w:sectPr w:rsidR="007552B7" w:rsidRPr="000915FC" w:rsidSect="006A3917">
      <w:footerReference w:type="even" r:id="rId11"/>
      <w:footerReference w:type="default" r:id="rId12"/>
      <w:pgSz w:w="8391" w:h="11906"/>
      <w:pgMar w:top="1134" w:right="851"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A0AA" w14:textId="77777777" w:rsidR="00C93901" w:rsidRDefault="00C93901" w:rsidP="006A3917">
      <w:pPr>
        <w:spacing w:after="0" w:line="240" w:lineRule="auto"/>
      </w:pPr>
      <w:r>
        <w:separator/>
      </w:r>
    </w:p>
  </w:endnote>
  <w:endnote w:type="continuationSeparator" w:id="0">
    <w:p w14:paraId="0669A137" w14:textId="77777777" w:rsidR="00C93901" w:rsidRDefault="00C93901" w:rsidP="006A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08976264"/>
      <w:docPartObj>
        <w:docPartGallery w:val="Page Numbers (Bottom of Page)"/>
        <w:docPartUnique/>
      </w:docPartObj>
    </w:sdtPr>
    <w:sdtEndPr>
      <w:rPr>
        <w:rStyle w:val="Seitenzahl"/>
      </w:rPr>
    </w:sdtEndPr>
    <w:sdtContent>
      <w:p w14:paraId="1D002D98" w14:textId="77777777" w:rsidR="006A3917" w:rsidRDefault="006A3917" w:rsidP="00D40152">
        <w:pPr>
          <w:pStyle w:val="Fuzeile"/>
          <w:framePr w:wrap="none" w:vAnchor="text" w:hAnchor="margin" w:xAlign="outside"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AE1E382" w14:textId="77777777" w:rsidR="006A3917" w:rsidRDefault="006A3917" w:rsidP="006A3917">
    <w:pPr>
      <w:pStyle w:val="Fuzeil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58701423"/>
      <w:docPartObj>
        <w:docPartGallery w:val="Page Numbers (Bottom of Page)"/>
        <w:docPartUnique/>
      </w:docPartObj>
    </w:sdtPr>
    <w:sdtEndPr>
      <w:rPr>
        <w:rStyle w:val="Seitenzahl"/>
      </w:rPr>
    </w:sdtEndPr>
    <w:sdtContent>
      <w:p w14:paraId="0A457491" w14:textId="77777777" w:rsidR="006A3917" w:rsidRDefault="006A3917" w:rsidP="00D40152">
        <w:pPr>
          <w:pStyle w:val="Fuzeile"/>
          <w:framePr w:wrap="none" w:vAnchor="text" w:hAnchor="margin" w:xAlign="outside"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259588DD" w14:textId="77777777" w:rsidR="006A3917" w:rsidRDefault="006A3917" w:rsidP="006A3917">
    <w:pPr>
      <w:pStyle w:val="Fuzeile"/>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4ACD" w14:textId="77777777" w:rsidR="00C93901" w:rsidRDefault="00C93901" w:rsidP="006A3917">
      <w:pPr>
        <w:spacing w:after="0" w:line="240" w:lineRule="auto"/>
      </w:pPr>
      <w:r>
        <w:separator/>
      </w:r>
    </w:p>
  </w:footnote>
  <w:footnote w:type="continuationSeparator" w:id="0">
    <w:p w14:paraId="04E2C615" w14:textId="77777777" w:rsidR="00C93901" w:rsidRDefault="00C93901" w:rsidP="006A39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FD"/>
    <w:rsid w:val="000415AE"/>
    <w:rsid w:val="000915FC"/>
    <w:rsid w:val="000C47BF"/>
    <w:rsid w:val="000D2B0B"/>
    <w:rsid w:val="000F459E"/>
    <w:rsid w:val="00111A2B"/>
    <w:rsid w:val="00195963"/>
    <w:rsid w:val="002325E7"/>
    <w:rsid w:val="00234C4C"/>
    <w:rsid w:val="0027546E"/>
    <w:rsid w:val="002F286B"/>
    <w:rsid w:val="00356DE2"/>
    <w:rsid w:val="003755E9"/>
    <w:rsid w:val="003E78D2"/>
    <w:rsid w:val="00412005"/>
    <w:rsid w:val="004142CB"/>
    <w:rsid w:val="00462125"/>
    <w:rsid w:val="004811ED"/>
    <w:rsid w:val="004D263E"/>
    <w:rsid w:val="004E7007"/>
    <w:rsid w:val="00504438"/>
    <w:rsid w:val="00525A60"/>
    <w:rsid w:val="00527D8B"/>
    <w:rsid w:val="005505B5"/>
    <w:rsid w:val="00596C81"/>
    <w:rsid w:val="005F7E28"/>
    <w:rsid w:val="00633A40"/>
    <w:rsid w:val="0064271C"/>
    <w:rsid w:val="006450FA"/>
    <w:rsid w:val="006725BA"/>
    <w:rsid w:val="006A3917"/>
    <w:rsid w:val="006D5D7B"/>
    <w:rsid w:val="00705F8F"/>
    <w:rsid w:val="00737C59"/>
    <w:rsid w:val="007552B7"/>
    <w:rsid w:val="00773477"/>
    <w:rsid w:val="00773871"/>
    <w:rsid w:val="00802EE0"/>
    <w:rsid w:val="00816F4A"/>
    <w:rsid w:val="0085738D"/>
    <w:rsid w:val="00871FD4"/>
    <w:rsid w:val="00922955"/>
    <w:rsid w:val="00944F52"/>
    <w:rsid w:val="00984F30"/>
    <w:rsid w:val="00A17587"/>
    <w:rsid w:val="00AB4DBB"/>
    <w:rsid w:val="00B22E60"/>
    <w:rsid w:val="00B5126A"/>
    <w:rsid w:val="00C71C3D"/>
    <w:rsid w:val="00C93901"/>
    <w:rsid w:val="00D52DF5"/>
    <w:rsid w:val="00D60AE2"/>
    <w:rsid w:val="00DD2BCE"/>
    <w:rsid w:val="00E4362A"/>
    <w:rsid w:val="00E54739"/>
    <w:rsid w:val="00E63DF8"/>
    <w:rsid w:val="00E87CFD"/>
    <w:rsid w:val="00E94EAE"/>
    <w:rsid w:val="00ED153B"/>
    <w:rsid w:val="00EE5436"/>
    <w:rsid w:val="00F057EC"/>
    <w:rsid w:val="00F53D63"/>
    <w:rsid w:val="00F6338C"/>
    <w:rsid w:val="00FA7FF8"/>
    <w:rsid w:val="01135E85"/>
    <w:rsid w:val="18AD872D"/>
    <w:rsid w:val="2C044DD8"/>
    <w:rsid w:val="3F981AF2"/>
    <w:rsid w:val="40CAF912"/>
    <w:rsid w:val="42C5A464"/>
    <w:rsid w:val="5B10178D"/>
    <w:rsid w:val="65A6B2CD"/>
    <w:rsid w:val="6BECB362"/>
    <w:rsid w:val="7B38DF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DFA7"/>
  <w15:chartTrackingRefBased/>
  <w15:docId w15:val="{9470A46F-0834-495E-A9A5-8989CC88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25E7"/>
    <w:pPr>
      <w:spacing w:after="200"/>
      <w:jc w:val="both"/>
    </w:pPr>
    <w:rPr>
      <w:rFonts w:ascii="Arial" w:hAnsi="Arial"/>
      <w:sz w:val="20"/>
    </w:rPr>
  </w:style>
  <w:style w:type="paragraph" w:styleId="berschrift1">
    <w:name w:val="heading 1"/>
    <w:basedOn w:val="Standard"/>
    <w:next w:val="Standard"/>
    <w:link w:val="berschrift1Zchn"/>
    <w:uiPriority w:val="9"/>
    <w:rsid w:val="00412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rsid w:val="00412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20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20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20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20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20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20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20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20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20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20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20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20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20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20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20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2005"/>
    <w:rPr>
      <w:rFonts w:eastAsiaTheme="majorEastAsia" w:cstheme="majorBidi"/>
      <w:color w:val="272727" w:themeColor="text1" w:themeTint="D8"/>
    </w:rPr>
  </w:style>
  <w:style w:type="paragraph" w:styleId="Titel">
    <w:name w:val="Title"/>
    <w:basedOn w:val="Standard"/>
    <w:next w:val="Standard"/>
    <w:link w:val="TitelZchn"/>
    <w:uiPriority w:val="10"/>
    <w:rsid w:val="0041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20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4120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20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rsid w:val="004120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2005"/>
    <w:rPr>
      <w:i/>
      <w:iCs/>
      <w:color w:val="404040" w:themeColor="text1" w:themeTint="BF"/>
    </w:rPr>
  </w:style>
  <w:style w:type="paragraph" w:styleId="Listenabsatz">
    <w:name w:val="List Paragraph"/>
    <w:basedOn w:val="Standard"/>
    <w:uiPriority w:val="34"/>
    <w:rsid w:val="00412005"/>
    <w:pPr>
      <w:ind w:left="720"/>
      <w:contextualSpacing/>
    </w:pPr>
  </w:style>
  <w:style w:type="character" w:styleId="IntensiveHervorhebung">
    <w:name w:val="Intense Emphasis"/>
    <w:basedOn w:val="Absatz-Standardschriftart"/>
    <w:uiPriority w:val="21"/>
    <w:rsid w:val="00412005"/>
    <w:rPr>
      <w:i/>
      <w:iCs/>
      <w:color w:val="0F4761" w:themeColor="accent1" w:themeShade="BF"/>
    </w:rPr>
  </w:style>
  <w:style w:type="paragraph" w:styleId="IntensivesZitat">
    <w:name w:val="Intense Quote"/>
    <w:basedOn w:val="Standard"/>
    <w:next w:val="Standard"/>
    <w:link w:val="IntensivesZitatZchn"/>
    <w:uiPriority w:val="30"/>
    <w:rsid w:val="0041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2005"/>
    <w:rPr>
      <w:i/>
      <w:iCs/>
      <w:color w:val="0F4761" w:themeColor="accent1" w:themeShade="BF"/>
    </w:rPr>
  </w:style>
  <w:style w:type="character" w:styleId="IntensiverVerweis">
    <w:name w:val="Intense Reference"/>
    <w:basedOn w:val="Absatz-Standardschriftart"/>
    <w:uiPriority w:val="32"/>
    <w:rsid w:val="00412005"/>
    <w:rPr>
      <w:b/>
      <w:bCs/>
      <w:smallCaps/>
      <w:color w:val="0F4761" w:themeColor="accent1" w:themeShade="BF"/>
      <w:spacing w:val="5"/>
    </w:rPr>
  </w:style>
  <w:style w:type="paragraph" w:customStyle="1" w:styleId="HeftleHaupttitel">
    <w:name w:val="Heftle_Haupttitel"/>
    <w:basedOn w:val="berschrift1"/>
    <w:next w:val="Standard"/>
    <w:qFormat/>
    <w:rsid w:val="002325E7"/>
    <w:pPr>
      <w:keepNext w:val="0"/>
      <w:keepLines w:val="0"/>
      <w:widowControl w:val="0"/>
      <w:spacing w:before="400" w:after="400"/>
    </w:pPr>
    <w:rPr>
      <w:rFonts w:ascii="Arial" w:hAnsi="Arial"/>
      <w:b/>
      <w:color w:val="auto"/>
      <w:sz w:val="30"/>
    </w:rPr>
  </w:style>
  <w:style w:type="paragraph" w:customStyle="1" w:styleId="berschrift">
    <w:name w:val="Überschrift"/>
    <w:basedOn w:val="berschrift2"/>
    <w:next w:val="Standard"/>
    <w:qFormat/>
    <w:rsid w:val="002325E7"/>
    <w:pPr>
      <w:keepNext w:val="0"/>
      <w:keepLines w:val="0"/>
      <w:widowControl w:val="0"/>
      <w:spacing w:before="400" w:after="200"/>
    </w:pPr>
    <w:rPr>
      <w:rFonts w:ascii="Arial" w:hAnsi="Arial"/>
      <w:b/>
      <w:color w:val="auto"/>
      <w:sz w:val="20"/>
    </w:rPr>
  </w:style>
  <w:style w:type="paragraph" w:styleId="Fuzeile">
    <w:name w:val="footer"/>
    <w:basedOn w:val="Standard"/>
    <w:link w:val="FuzeileZchn"/>
    <w:uiPriority w:val="99"/>
    <w:unhideWhenUsed/>
    <w:rsid w:val="006A391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3917"/>
    <w:rPr>
      <w:sz w:val="20"/>
    </w:rPr>
  </w:style>
  <w:style w:type="character" w:styleId="Seitenzahl">
    <w:name w:val="page number"/>
    <w:basedOn w:val="Absatz-Standardschriftart"/>
    <w:uiPriority w:val="99"/>
    <w:semiHidden/>
    <w:unhideWhenUsed/>
    <w:rsid w:val="006A3917"/>
  </w:style>
  <w:style w:type="paragraph" w:customStyle="1" w:styleId="Autor">
    <w:name w:val="Autor"/>
    <w:basedOn w:val="Standard"/>
    <w:next w:val="Standard"/>
    <w:qFormat/>
    <w:rsid w:val="002325E7"/>
    <w:pPr>
      <w:spacing w:before="200" w:after="400"/>
      <w:jc w:val="right"/>
    </w:pPr>
    <w:rPr>
      <w:i/>
      <w:lang w:val="en-US"/>
    </w:rPr>
  </w:style>
  <w:style w:type="paragraph" w:styleId="Kopfzeile">
    <w:name w:val="header"/>
    <w:basedOn w:val="Standard"/>
    <w:link w:val="KopfzeileZchn"/>
    <w:uiPriority w:val="99"/>
    <w:semiHidden/>
    <w:unhideWhenUsed/>
    <w:rsid w:val="004621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462125"/>
    <w:rPr>
      <w:sz w:val="20"/>
    </w:rPr>
  </w:style>
  <w:style w:type="paragraph" w:customStyle="1" w:styleId="Bildunterschrift">
    <w:name w:val="Bildunterschrift"/>
    <w:basedOn w:val="Standard"/>
    <w:next w:val="Standard"/>
    <w:link w:val="BildunterschriftZchn"/>
    <w:qFormat/>
    <w:rsid w:val="002325E7"/>
    <w:pPr>
      <w:keepLines/>
      <w:spacing w:after="400"/>
    </w:pPr>
  </w:style>
  <w:style w:type="character" w:customStyle="1" w:styleId="BildunterschriftZchn">
    <w:name w:val="Bildunterschrift Zchn"/>
    <w:basedOn w:val="Absatz-Standardschriftart"/>
    <w:link w:val="Bildunterschrift"/>
    <w:rsid w:val="002325E7"/>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ernhard\HRS\Vereinsmitteilungen\250422_Vorlage_Basi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2AB311F84B44D4A8A8C89263F9DD334" ma:contentTypeVersion="8" ma:contentTypeDescription="Ein neues Dokument erstellen." ma:contentTypeScope="" ma:versionID="8d1e47eaa7a3c58910955215837e4597">
  <xsd:schema xmlns:xsd="http://www.w3.org/2001/XMLSchema" xmlns:xs="http://www.w3.org/2001/XMLSchema" xmlns:p="http://schemas.microsoft.com/office/2006/metadata/properties" xmlns:ns2="a37814e0-0220-400c-b3ac-a3f54f4be83f" targetNamespace="http://schemas.microsoft.com/office/2006/metadata/properties" ma:root="true" ma:fieldsID="16f705f3c3289058a25cb439bee44f8e" ns2:_="">
    <xsd:import namespace="a37814e0-0220-400c-b3ac-a3f54f4be8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usgabe" minOccurs="0"/>
                <xsd:element ref="ns2:Jahr" minOccurs="0"/>
                <xsd:element ref="ns2:Auto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814e0-0220-400c-b3ac-a3f54f4be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usgabe" ma:index="11" nillable="true" ma:displayName="Ausgabe" ma:description="Quartalsnummer der Ausgabe (1–4)." ma:internalName="Ausgabe" ma:percentage="FALSE">
      <xsd:simpleType>
        <xsd:restriction base="dms:Number">
          <xsd:maxInclusive value="1.7976931348623157e+308"/>
          <xsd:minInclusive value="-1.7976931348623157e+308"/>
        </xsd:restriction>
      </xsd:simpleType>
    </xsd:element>
    <xsd:element name="Jahr" ma:index="12" nillable="true" ma:displayName="Jahr" ma:decimals="0" ma:description="Jahr der Ausgabe (vierstellig)." ma:format="Dropdown" ma:internalName="Jahr" ma:percentage="FALSE">
      <xsd:simpleType>
        <xsd:restriction base="dms:Number"/>
      </xsd:simpleType>
    </xsd:element>
    <xsd:element name="Autor" ma:index="13" ma:displayName="Autor" ma:description="Name des Autors oder der Autorin des Beitrags." ma:format="Dropdown" ma:internalName="Auto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utor xmlns="a37814e0-0220-400c-b3ac-a3f54f4be83f">Bernhard M.</Autor>
    <Ausgabe xmlns="a37814e0-0220-400c-b3ac-a3f54f4be83f">2</Ausgabe>
    <Jahr xmlns="a37814e0-0220-400c-b3ac-a3f54f4be83f">2025</Jahr>
  </documentManagement>
</p:properties>
</file>

<file path=customXml/itemProps1.xml><?xml version="1.0" encoding="utf-8"?>
<ds:datastoreItem xmlns:ds="http://schemas.openxmlformats.org/officeDocument/2006/customXml" ds:itemID="{35BFB10E-28B8-4B9A-BDCD-0A7C26C1CA0A}">
  <ds:schemaRefs>
    <ds:schemaRef ds:uri="http://schemas.microsoft.com/sharepoint/v3/contenttype/forms"/>
  </ds:schemaRefs>
</ds:datastoreItem>
</file>

<file path=customXml/itemProps2.xml><?xml version="1.0" encoding="utf-8"?>
<ds:datastoreItem xmlns:ds="http://schemas.openxmlformats.org/officeDocument/2006/customXml" ds:itemID="{7740C5ED-1533-44A2-AD77-7E693BAB0B9F}"/>
</file>

<file path=customXml/itemProps3.xml><?xml version="1.0" encoding="utf-8"?>
<ds:datastoreItem xmlns:ds="http://schemas.openxmlformats.org/officeDocument/2006/customXml" ds:itemID="{40370D73-BA58-4AC2-86FC-D821503FEB00}">
  <ds:schemaRefs>
    <ds:schemaRef ds:uri="http://schemas.microsoft.com/office/2006/metadata/properties"/>
    <ds:schemaRef ds:uri="http://schemas.microsoft.com/office/infopath/2007/PartnerControls"/>
    <ds:schemaRef ds:uri="a2f3668d-1272-48f6-bf59-244ced576c90"/>
    <ds:schemaRef ds:uri="d8fac50a-5fe5-4086-aacf-4cf44c7efdbd"/>
  </ds:schemaRefs>
</ds:datastoreItem>
</file>

<file path=docProps/app.xml><?xml version="1.0" encoding="utf-8"?>
<Properties xmlns="http://schemas.openxmlformats.org/officeDocument/2006/extended-properties" xmlns:vt="http://schemas.openxmlformats.org/officeDocument/2006/docPropsVTypes">
  <Template>250422_Vorlage_Basis.dotx</Template>
  <TotalTime>0</TotalTime>
  <Pages>1</Pages>
  <Words>134</Words>
  <Characters>845</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Test-Autor</dc:creator>
  <cp:keywords/>
  <dc:description/>
  <cp:lastModifiedBy>Test-Pipeline</cp:lastModifiedBy>
  <cp:revision>3</cp:revision>
  <dcterms:created xsi:type="dcterms:W3CDTF">2025-04-26T17:52:00Z</dcterms:created>
  <dcterms:modified xsi:type="dcterms:W3CDTF">2025-05-12T13:21:00Z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0x01010042AB311F84B44D4A8A8C89263F9DD334</vt:lpwstr>
  </property>
  <property fmtid="{D5CDD505-2E9C-101B-9397-08002B2CF9AE}" pid="3" name="Order">
    <vt:r8>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